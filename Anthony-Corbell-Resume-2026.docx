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327E" w14:textId="77777777" w:rsidR="00394A6D" w:rsidRPr="003007F0" w:rsidRDefault="00000000" w:rsidP="005C4AF9">
      <w:pPr>
        <w:pStyle w:val="Title"/>
        <w:jc w:val="center"/>
        <w:rPr>
          <w:rFonts w:cs="Open Sans"/>
        </w:rPr>
      </w:pPr>
      <w:sdt>
        <w:sdtPr>
          <w:rPr>
            <w:rFonts w:cs="Open Sans"/>
          </w:rPr>
          <w:alias w:val="Enter your name:"/>
          <w:tag w:val=""/>
          <w:id w:val="-328297061"/>
          <w:placeholder>
            <w:docPart w:val="BC90B90B37534840B72E04B1CAC93CC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C02626" w:rsidRPr="003007F0">
            <w:rPr>
              <w:rFonts w:cs="Open Sans"/>
            </w:rPr>
            <w:t>Anthony Corbell</w:t>
          </w:r>
        </w:sdtContent>
      </w:sdt>
    </w:p>
    <w:p w14:paraId="235FCC97" w14:textId="3381EBCD" w:rsidR="00394A6D" w:rsidRPr="003007F0" w:rsidRDefault="008049A3" w:rsidP="005C4AF9">
      <w:pPr>
        <w:jc w:val="center"/>
        <w:rPr>
          <w:rFonts w:asciiTheme="majorHAnsi" w:hAnsiTheme="majorHAnsi" w:cs="Open Sans"/>
        </w:rPr>
      </w:pPr>
      <w:r w:rsidRPr="003007F0">
        <w:rPr>
          <w:rFonts w:asciiTheme="majorHAnsi" w:hAnsiTheme="majorHAnsi" w:cs="Open Sans"/>
        </w:rPr>
        <w:t>Fort Smith</w:t>
      </w:r>
      <w:r w:rsidR="003C2B63" w:rsidRPr="003007F0">
        <w:rPr>
          <w:rFonts w:asciiTheme="majorHAnsi" w:hAnsiTheme="majorHAnsi" w:cs="Open Sans"/>
        </w:rPr>
        <w:t>,</w:t>
      </w:r>
      <w:r w:rsidRPr="003007F0">
        <w:rPr>
          <w:rFonts w:asciiTheme="majorHAnsi" w:hAnsiTheme="majorHAnsi" w:cs="Open Sans"/>
        </w:rPr>
        <w:t xml:space="preserve"> AR</w:t>
      </w:r>
      <w:r w:rsidR="003C2B63" w:rsidRPr="003007F0">
        <w:rPr>
          <w:rFonts w:asciiTheme="majorHAnsi" w:hAnsiTheme="majorHAnsi" w:cs="Open Sans"/>
        </w:rPr>
        <w:t xml:space="preserve"> </w:t>
      </w:r>
      <w:r w:rsidR="007D00B3" w:rsidRPr="003007F0">
        <w:rPr>
          <w:rFonts w:asciiTheme="majorHAnsi" w:hAnsiTheme="majorHAnsi" w:cs="Open Sans"/>
        </w:rPr>
        <w:t>| </w:t>
      </w:r>
      <w:r w:rsidR="00C02626" w:rsidRPr="003007F0">
        <w:rPr>
          <w:rFonts w:asciiTheme="majorHAnsi" w:hAnsiTheme="majorHAnsi" w:cs="Open Sans"/>
        </w:rPr>
        <w:t xml:space="preserve">(479) </w:t>
      </w:r>
      <w:r w:rsidR="003C2B63" w:rsidRPr="003007F0">
        <w:rPr>
          <w:rFonts w:asciiTheme="majorHAnsi" w:hAnsiTheme="majorHAnsi" w:cs="Open Sans"/>
        </w:rPr>
        <w:t>414-8059</w:t>
      </w:r>
      <w:r w:rsidR="007D00B3" w:rsidRPr="003007F0">
        <w:rPr>
          <w:rFonts w:asciiTheme="majorHAnsi" w:hAnsiTheme="majorHAnsi" w:cs="Open Sans"/>
        </w:rPr>
        <w:t> | </w:t>
      </w:r>
      <w:r w:rsidR="00C02626" w:rsidRPr="003007F0">
        <w:rPr>
          <w:rFonts w:asciiTheme="majorHAnsi" w:hAnsiTheme="majorHAnsi" w:cs="Open Sans"/>
        </w:rPr>
        <w:t>corbelltony@gmail.com</w:t>
      </w:r>
    </w:p>
    <w:sdt>
      <w:sdtPr>
        <w:rPr>
          <w:rFonts w:cs="Open Sans"/>
        </w:rPr>
        <w:alias w:val="Education:"/>
        <w:tag w:val="Education:"/>
        <w:id w:val="1513793667"/>
        <w:placeholder>
          <w:docPart w:val="3C278CE596B1456F980FC7DC777E8A85"/>
        </w:placeholder>
        <w:temporary/>
        <w:showingPlcHdr/>
        <w15:appearance w15:val="hidden"/>
      </w:sdtPr>
      <w:sdtContent>
        <w:p w14:paraId="4145BBF1" w14:textId="77777777" w:rsidR="00394A6D" w:rsidRPr="003007F0" w:rsidRDefault="007D00B3">
          <w:pPr>
            <w:pStyle w:val="Heading1"/>
            <w:rPr>
              <w:rFonts w:cs="Open Sans"/>
            </w:rPr>
          </w:pPr>
          <w:r w:rsidRPr="003007F0">
            <w:rPr>
              <w:rFonts w:cs="Open Sans"/>
            </w:rPr>
            <w:t>Education</w:t>
          </w:r>
        </w:p>
      </w:sdtContent>
    </w:sdt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46"/>
        <w:gridCol w:w="3578"/>
      </w:tblGrid>
      <w:tr w:rsidR="003C2B63" w:rsidRPr="00C951EC" w14:paraId="62B2C441" w14:textId="77777777" w:rsidTr="00D869D4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364D20" w14:textId="77777777" w:rsidR="003C2B63" w:rsidRPr="00C951EC" w:rsidRDefault="003C2B63" w:rsidP="003C2B63">
            <w:pPr>
              <w:spacing w:line="225" w:lineRule="atLeas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University of Arkansas, Fort Smith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397E65" w14:textId="3612E07B" w:rsidR="003C2B63" w:rsidRPr="00C951EC" w:rsidRDefault="003C2B63" w:rsidP="003C2B63">
            <w:pPr>
              <w:spacing w:line="225" w:lineRule="atLeast"/>
              <w:jc w:val="righ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May 2018</w:t>
            </w:r>
          </w:p>
        </w:tc>
      </w:tr>
      <w:tr w:rsidR="003C2B63" w:rsidRPr="00C951EC" w14:paraId="01993525" w14:textId="77777777" w:rsidTr="00D869D4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2C54BB" w14:textId="43D6DD7D" w:rsidR="00462B46" w:rsidRDefault="003C2B63" w:rsidP="003C2B63">
            <w:pPr>
              <w:spacing w:line="225" w:lineRule="atLeast"/>
              <w:rPr>
                <w:rFonts w:asciiTheme="majorHAnsi" w:eastAsia="Open Sans" w:hAnsiTheme="majorHAnsi" w:cs="Open Sans"/>
                <w:b/>
                <w:bCs/>
                <w:i/>
                <w:i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i/>
                <w:iCs/>
                <w:sz w:val="17"/>
                <w:szCs w:val="17"/>
              </w:rPr>
              <w:t>Bachelor of Arts in Theatr</w:t>
            </w:r>
            <w:r w:rsidR="00462B46" w:rsidRPr="00C951EC">
              <w:rPr>
                <w:rFonts w:asciiTheme="majorHAnsi" w:eastAsia="Open Sans" w:hAnsiTheme="majorHAnsi" w:cs="Open Sans"/>
                <w:b/>
                <w:bCs/>
                <w:i/>
                <w:iCs/>
                <w:sz w:val="17"/>
                <w:szCs w:val="17"/>
              </w:rPr>
              <w:t>e</w:t>
            </w:r>
          </w:p>
          <w:p w14:paraId="0DC5AC45" w14:textId="77777777" w:rsidR="00B93C81" w:rsidRPr="00C951EC" w:rsidRDefault="00B93C81" w:rsidP="003C2B63">
            <w:pPr>
              <w:spacing w:line="225" w:lineRule="atLeast"/>
              <w:rPr>
                <w:rFonts w:asciiTheme="majorHAnsi" w:eastAsia="Open Sans" w:hAnsiTheme="majorHAnsi" w:cs="Open Sans"/>
                <w:b/>
                <w:bCs/>
                <w:i/>
                <w:iCs/>
                <w:sz w:val="17"/>
                <w:szCs w:val="17"/>
              </w:rPr>
            </w:pPr>
          </w:p>
          <w:p w14:paraId="6819F824" w14:textId="62F68206" w:rsidR="00462B46" w:rsidRPr="00B93C81" w:rsidRDefault="00B93C81" w:rsidP="00B93C81">
            <w:pPr>
              <w:tabs>
                <w:tab w:val="left" w:pos="8130"/>
              </w:tabs>
              <w:spacing w:line="225" w:lineRule="atLeas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University of Arkansas, Fayetteville</w:t>
            </w:r>
            <w:r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ab/>
              <w:t xml:space="preserve">    </w:t>
            </w:r>
            <w:proofErr w:type="gramStart"/>
            <w:r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 xml:space="preserve">   (Tentative)   </w:t>
            </w:r>
            <w:proofErr w:type="gramEnd"/>
            <w:r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 xml:space="preserve"> May 2026</w:t>
            </w:r>
          </w:p>
          <w:p w14:paraId="7F1FCA1A" w14:textId="3878EEF8" w:rsidR="003C2B63" w:rsidRPr="00C951EC" w:rsidRDefault="00B93C81" w:rsidP="003C2B63">
            <w:pPr>
              <w:spacing w:line="225" w:lineRule="atLeast"/>
              <w:rPr>
                <w:rFonts w:asciiTheme="majorHAnsi" w:eastAsia="Open Sans" w:hAnsiTheme="majorHAnsi" w:cs="Open Sans"/>
                <w:b/>
                <w:bCs/>
                <w:i/>
                <w:iCs/>
                <w:sz w:val="17"/>
                <w:szCs w:val="17"/>
              </w:rPr>
            </w:pPr>
            <w:r>
              <w:rPr>
                <w:rFonts w:asciiTheme="majorHAnsi" w:eastAsia="Open Sans" w:hAnsiTheme="majorHAnsi" w:cs="Open Sans"/>
                <w:b/>
                <w:bCs/>
                <w:i/>
                <w:iCs/>
                <w:sz w:val="17"/>
                <w:szCs w:val="17"/>
              </w:rPr>
              <w:t>Master of Science in Product Innovation</w:t>
            </w:r>
          </w:p>
        </w:tc>
      </w:tr>
    </w:tbl>
    <w:p w14:paraId="1472760D" w14:textId="3A56A7B3" w:rsidR="00394A6D" w:rsidRPr="003007F0" w:rsidRDefault="003C2B63">
      <w:pPr>
        <w:pStyle w:val="Heading1"/>
        <w:rPr>
          <w:rFonts w:cs="Open Sans"/>
        </w:rPr>
      </w:pPr>
      <w:r w:rsidRPr="003007F0">
        <w:rPr>
          <w:rFonts w:cs="Open Sans"/>
        </w:rPr>
        <w:t xml:space="preserve">Work </w:t>
      </w:r>
      <w:sdt>
        <w:sdtPr>
          <w:rPr>
            <w:rFonts w:cs="Open Sans"/>
          </w:rPr>
          <w:alias w:val="Experience:"/>
          <w:tag w:val="Experience:"/>
          <w:id w:val="1494989950"/>
          <w:placeholder>
            <w:docPart w:val="6802D31E626446B48D216B94E14DBB23"/>
          </w:placeholder>
          <w:temporary/>
          <w:showingPlcHdr/>
          <w15:appearance w15:val="hidden"/>
        </w:sdtPr>
        <w:sdtContent>
          <w:r w:rsidR="007D00B3" w:rsidRPr="003007F0">
            <w:rPr>
              <w:rFonts w:cs="Open Sans"/>
            </w:rPr>
            <w:t>Experience</w:t>
          </w:r>
        </w:sdtContent>
      </w:sdt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46"/>
        <w:gridCol w:w="3578"/>
      </w:tblGrid>
      <w:tr w:rsidR="003C2B63" w:rsidRPr="00C951EC" w14:paraId="73A0E6BB" w14:textId="77777777" w:rsidTr="00D869D4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EFD5FF" w14:textId="77777777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ArcBest, Fort Smith, Arkansas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F171A0" w14:textId="67878B6A" w:rsidR="003C2B63" w:rsidRPr="00C951EC" w:rsidRDefault="003C2B63" w:rsidP="00D869D4">
            <w:pPr>
              <w:spacing w:line="225" w:lineRule="atLeast"/>
              <w:contextualSpacing/>
              <w:jc w:val="righ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June 2021 - Present</w:t>
            </w:r>
          </w:p>
        </w:tc>
      </w:tr>
      <w:tr w:rsidR="003C2B63" w:rsidRPr="00C951EC" w14:paraId="3BB26377" w14:textId="77777777" w:rsidTr="003C2B63">
        <w:tc>
          <w:tcPr>
            <w:tcW w:w="500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C08B71" w14:textId="4FC369EB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  <w:t>Account Verification Specialist</w:t>
            </w:r>
          </w:p>
        </w:tc>
      </w:tr>
    </w:tbl>
    <w:p w14:paraId="717D35E2" w14:textId="6AF35DF2" w:rsidR="003C2B63" w:rsidRPr="00C951EC" w:rsidRDefault="003C2B63" w:rsidP="003C2B63">
      <w:pPr>
        <w:numPr>
          <w:ilvl w:val="0"/>
          <w:numId w:val="26"/>
        </w:numPr>
        <w:spacing w:after="0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Analyze and verify accounts and bills</w:t>
      </w:r>
    </w:p>
    <w:p w14:paraId="6B0511ED" w14:textId="688D108A" w:rsidR="008C2204" w:rsidRPr="00C951EC" w:rsidRDefault="00D66218" w:rsidP="003C2B63">
      <w:pPr>
        <w:numPr>
          <w:ilvl w:val="0"/>
          <w:numId w:val="26"/>
        </w:numPr>
        <w:spacing w:after="0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Manage completion of daily priority report by 6am</w:t>
      </w:r>
      <w:r w:rsidR="00550211" w:rsidRPr="00C951EC">
        <w:rPr>
          <w:rFonts w:asciiTheme="majorHAnsi" w:eastAsia="Open Sans" w:hAnsiTheme="majorHAnsi" w:cs="Open Sans"/>
          <w:sz w:val="17"/>
          <w:szCs w:val="17"/>
        </w:rPr>
        <w:t xml:space="preserve"> and audit priority accounts for errors</w:t>
      </w:r>
    </w:p>
    <w:p w14:paraId="432017F1" w14:textId="575D7336" w:rsidR="00F53CDC" w:rsidRPr="00C951EC" w:rsidRDefault="00F53CDC" w:rsidP="003C2B63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Use computer and mainframe systems to audit work to ensure quality</w:t>
      </w:r>
    </w:p>
    <w:p w14:paraId="72319F98" w14:textId="3719BE9A" w:rsidR="007F4B6D" w:rsidRPr="00C951EC" w:rsidRDefault="003E5F34" w:rsidP="003C2B63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Identify</w:t>
      </w:r>
      <w:r w:rsidR="008B2D2B" w:rsidRPr="00C951EC">
        <w:rPr>
          <w:rFonts w:asciiTheme="majorHAnsi" w:eastAsia="Open Sans" w:hAnsiTheme="majorHAnsi" w:cs="Open Sans"/>
          <w:sz w:val="17"/>
          <w:szCs w:val="17"/>
        </w:rPr>
        <w:t xml:space="preserve"> opportunities for automation by </w:t>
      </w:r>
      <w:r w:rsidR="00B7139A" w:rsidRPr="00C951EC">
        <w:rPr>
          <w:rFonts w:asciiTheme="majorHAnsi" w:eastAsia="Open Sans" w:hAnsiTheme="majorHAnsi" w:cs="Open Sans"/>
          <w:sz w:val="17"/>
          <w:szCs w:val="17"/>
        </w:rPr>
        <w:t xml:space="preserve">using </w:t>
      </w:r>
      <w:r w:rsidR="00385794" w:rsidRPr="00C951EC">
        <w:rPr>
          <w:rFonts w:asciiTheme="majorHAnsi" w:eastAsia="Open Sans" w:hAnsiTheme="majorHAnsi" w:cs="Open Sans"/>
          <w:sz w:val="17"/>
          <w:szCs w:val="17"/>
        </w:rPr>
        <w:t>and maintaining bill code</w:t>
      </w:r>
      <w:r w:rsidR="00B7139A" w:rsidRPr="00C951EC">
        <w:rPr>
          <w:rFonts w:asciiTheme="majorHAnsi" w:eastAsia="Open Sans" w:hAnsiTheme="majorHAnsi" w:cs="Open Sans"/>
          <w:sz w:val="17"/>
          <w:szCs w:val="17"/>
        </w:rPr>
        <w:t xml:space="preserve"> system</w:t>
      </w:r>
      <w:r w:rsidR="00380402" w:rsidRPr="00C951EC">
        <w:rPr>
          <w:rFonts w:asciiTheme="majorHAnsi" w:eastAsia="Open Sans" w:hAnsiTheme="majorHAnsi" w:cs="Open Sans"/>
          <w:sz w:val="17"/>
          <w:szCs w:val="17"/>
        </w:rPr>
        <w:t xml:space="preserve"> for individual customer accounts</w:t>
      </w:r>
      <w:r w:rsidR="00385794" w:rsidRPr="00C951EC">
        <w:rPr>
          <w:rFonts w:asciiTheme="majorHAnsi" w:eastAsia="Open Sans" w:hAnsiTheme="majorHAnsi" w:cs="Open Sans"/>
          <w:sz w:val="17"/>
          <w:szCs w:val="17"/>
        </w:rPr>
        <w:t xml:space="preserve">, allowing for </w:t>
      </w:r>
      <w:r w:rsidR="00380402" w:rsidRPr="00C951EC">
        <w:rPr>
          <w:rFonts w:asciiTheme="majorHAnsi" w:eastAsia="Open Sans" w:hAnsiTheme="majorHAnsi" w:cs="Open Sans"/>
          <w:sz w:val="17"/>
          <w:szCs w:val="17"/>
        </w:rPr>
        <w:t>auto coding in the future</w:t>
      </w:r>
    </w:p>
    <w:p w14:paraId="3720B23E" w14:textId="77777777" w:rsidR="003C2B63" w:rsidRPr="00C951EC" w:rsidRDefault="003C2B63" w:rsidP="003C2B63">
      <w:pPr>
        <w:spacing w:after="359" w:line="173" w:lineRule="atLeast"/>
        <w:contextualSpacing/>
        <w:rPr>
          <w:rFonts w:asciiTheme="majorHAnsi" w:eastAsia="Open Sans" w:hAnsiTheme="majorHAnsi" w:cs="Open Sans"/>
          <w:sz w:val="17"/>
          <w:szCs w:val="17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46"/>
        <w:gridCol w:w="3578"/>
      </w:tblGrid>
      <w:tr w:rsidR="003C2B63" w:rsidRPr="00C951EC" w14:paraId="687A7AC2" w14:textId="77777777" w:rsidTr="00D869D4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1DC0A2" w14:textId="77777777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ArcBest, Fort Smith, Arkansas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73CC8A" w14:textId="5DF825BF" w:rsidR="003C2B63" w:rsidRPr="00C951EC" w:rsidRDefault="003C2B63" w:rsidP="00D869D4">
            <w:pPr>
              <w:spacing w:line="225" w:lineRule="atLeast"/>
              <w:contextualSpacing/>
              <w:jc w:val="righ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May 2017 – June 2021</w:t>
            </w:r>
          </w:p>
        </w:tc>
      </w:tr>
      <w:tr w:rsidR="003C2B63" w:rsidRPr="00C951EC" w14:paraId="31ADA084" w14:textId="77777777" w:rsidTr="00D869D4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C46042" w14:textId="4397B39B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  <w:t>Customer Solutions Specialist</w:t>
            </w:r>
          </w:p>
        </w:tc>
      </w:tr>
    </w:tbl>
    <w:p w14:paraId="6CF3A7F1" w14:textId="58C46DB1" w:rsidR="003C2B63" w:rsidRPr="00C951EC" w:rsidRDefault="003C2B63" w:rsidP="003C2B63">
      <w:pPr>
        <w:numPr>
          <w:ilvl w:val="0"/>
          <w:numId w:val="26"/>
        </w:numPr>
        <w:spacing w:after="0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Solved problems and resolved conflicts over phone</w:t>
      </w:r>
      <w:r w:rsidR="002E1544" w:rsidRPr="00C951EC">
        <w:rPr>
          <w:rFonts w:asciiTheme="majorHAnsi" w:eastAsia="Open Sans" w:hAnsiTheme="majorHAnsi" w:cs="Open Sans"/>
          <w:sz w:val="17"/>
          <w:szCs w:val="17"/>
        </w:rPr>
        <w:t>,</w:t>
      </w:r>
      <w:r w:rsidR="00DA6285" w:rsidRPr="00C951EC">
        <w:rPr>
          <w:rFonts w:asciiTheme="majorHAnsi" w:eastAsia="Open Sans" w:hAnsiTheme="majorHAnsi" w:cs="Open Sans"/>
          <w:sz w:val="17"/>
          <w:szCs w:val="17"/>
        </w:rPr>
        <w:t xml:space="preserve"> </w:t>
      </w:r>
      <w:r w:rsidR="002E1544" w:rsidRPr="00C951EC">
        <w:rPr>
          <w:rFonts w:asciiTheme="majorHAnsi" w:eastAsia="Open Sans" w:hAnsiTheme="majorHAnsi" w:cs="Open Sans"/>
          <w:sz w:val="17"/>
          <w:szCs w:val="17"/>
        </w:rPr>
        <w:t>such as late transits and rescheduling appointments</w:t>
      </w:r>
    </w:p>
    <w:p w14:paraId="5A7EA709" w14:textId="1424DE61" w:rsidR="003C2B63" w:rsidRPr="00C951EC" w:rsidRDefault="00B54449" w:rsidP="003C2B63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Used critical thinking skills to identify</w:t>
      </w:r>
      <w:r w:rsidR="003C2B63" w:rsidRPr="00C951EC">
        <w:rPr>
          <w:rFonts w:asciiTheme="majorHAnsi" w:eastAsia="Open Sans" w:hAnsiTheme="majorHAnsi" w:cs="Open Sans"/>
          <w:sz w:val="17"/>
          <w:szCs w:val="17"/>
        </w:rPr>
        <w:t xml:space="preserve"> problems before they arose</w:t>
      </w:r>
      <w:r w:rsidRPr="00C951EC">
        <w:rPr>
          <w:rFonts w:asciiTheme="majorHAnsi" w:eastAsia="Open Sans" w:hAnsiTheme="majorHAnsi" w:cs="Open Sans"/>
          <w:sz w:val="17"/>
          <w:szCs w:val="17"/>
        </w:rPr>
        <w:t xml:space="preserve"> and resolved them by communicating with customers and drivers to prevent</w:t>
      </w:r>
      <w:r w:rsidR="00F53CDC" w:rsidRPr="00C951EC">
        <w:rPr>
          <w:rFonts w:asciiTheme="majorHAnsi" w:eastAsia="Open Sans" w:hAnsiTheme="majorHAnsi" w:cs="Open Sans"/>
          <w:sz w:val="17"/>
          <w:szCs w:val="17"/>
        </w:rPr>
        <w:t xml:space="preserve"> delays or equipment issues</w:t>
      </w:r>
    </w:p>
    <w:p w14:paraId="46E6F098" w14:textId="08FB54AF" w:rsidR="00BB6483" w:rsidRPr="00C951EC" w:rsidRDefault="00BB6483" w:rsidP="003C2B63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Kept confidentiality</w:t>
      </w:r>
      <w:r w:rsidR="00623EB5" w:rsidRPr="00C951EC">
        <w:rPr>
          <w:rFonts w:asciiTheme="majorHAnsi" w:eastAsia="Open Sans" w:hAnsiTheme="majorHAnsi" w:cs="Open Sans"/>
          <w:sz w:val="17"/>
          <w:szCs w:val="17"/>
        </w:rPr>
        <w:t xml:space="preserve"> </w:t>
      </w:r>
      <w:r w:rsidRPr="00C951EC">
        <w:rPr>
          <w:rFonts w:asciiTheme="majorHAnsi" w:eastAsia="Open Sans" w:hAnsiTheme="majorHAnsi" w:cs="Open Sans"/>
          <w:sz w:val="17"/>
          <w:szCs w:val="17"/>
        </w:rPr>
        <w:t>between shippers/receivers/customers</w:t>
      </w:r>
      <w:r w:rsidR="00623EB5" w:rsidRPr="00C951EC">
        <w:rPr>
          <w:rFonts w:asciiTheme="majorHAnsi" w:eastAsia="Open Sans" w:hAnsiTheme="majorHAnsi" w:cs="Open Sans"/>
          <w:sz w:val="17"/>
          <w:szCs w:val="17"/>
        </w:rPr>
        <w:t>, including managing blind shipments</w:t>
      </w:r>
    </w:p>
    <w:p w14:paraId="080D405A" w14:textId="4E3CDB61" w:rsidR="00552779" w:rsidRPr="00C951EC" w:rsidRDefault="000B3C6B" w:rsidP="00552779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Maintained confidentiality for blind and double-blind shipments</w:t>
      </w:r>
      <w:r w:rsidR="0001249B" w:rsidRPr="00C951EC">
        <w:rPr>
          <w:rFonts w:asciiTheme="majorHAnsi" w:eastAsia="Open Sans" w:hAnsiTheme="majorHAnsi" w:cs="Open Sans"/>
          <w:sz w:val="17"/>
          <w:szCs w:val="17"/>
        </w:rPr>
        <w:t xml:space="preserve"> by ensuring </w:t>
      </w:r>
      <w:r w:rsidR="00E3293A" w:rsidRPr="00C951EC">
        <w:rPr>
          <w:rFonts w:asciiTheme="majorHAnsi" w:eastAsia="Open Sans" w:hAnsiTheme="majorHAnsi" w:cs="Open Sans"/>
          <w:sz w:val="17"/>
          <w:szCs w:val="17"/>
        </w:rPr>
        <w:t xml:space="preserve">only prioritized </w:t>
      </w:r>
      <w:r w:rsidR="00552779" w:rsidRPr="00C951EC">
        <w:rPr>
          <w:rFonts w:asciiTheme="majorHAnsi" w:eastAsia="Open Sans" w:hAnsiTheme="majorHAnsi" w:cs="Open Sans"/>
          <w:sz w:val="17"/>
          <w:szCs w:val="17"/>
        </w:rPr>
        <w:t>customers had access to private information and details</w:t>
      </w:r>
    </w:p>
    <w:p w14:paraId="790485A6" w14:textId="19563654" w:rsidR="00623EB5" w:rsidRPr="00C951EC" w:rsidRDefault="00623EB5" w:rsidP="003C2B63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 xml:space="preserve">Communicated effectively with external </w:t>
      </w:r>
      <w:r w:rsidR="008463C3" w:rsidRPr="00C951EC">
        <w:rPr>
          <w:rFonts w:asciiTheme="majorHAnsi" w:eastAsia="Open Sans" w:hAnsiTheme="majorHAnsi" w:cs="Open Sans"/>
          <w:sz w:val="17"/>
          <w:szCs w:val="17"/>
        </w:rPr>
        <w:t xml:space="preserve">associates such as customers and drivers, </w:t>
      </w:r>
      <w:r w:rsidRPr="00C951EC">
        <w:rPr>
          <w:rFonts w:asciiTheme="majorHAnsi" w:eastAsia="Open Sans" w:hAnsiTheme="majorHAnsi" w:cs="Open Sans"/>
          <w:sz w:val="17"/>
          <w:szCs w:val="17"/>
        </w:rPr>
        <w:t>and</w:t>
      </w:r>
      <w:r w:rsidR="008463C3" w:rsidRPr="00C951EC">
        <w:rPr>
          <w:rFonts w:asciiTheme="majorHAnsi" w:eastAsia="Open Sans" w:hAnsiTheme="majorHAnsi" w:cs="Open Sans"/>
          <w:sz w:val="17"/>
          <w:szCs w:val="17"/>
        </w:rPr>
        <w:t xml:space="preserve"> </w:t>
      </w:r>
      <w:r w:rsidRPr="00C951EC">
        <w:rPr>
          <w:rFonts w:asciiTheme="majorHAnsi" w:eastAsia="Open Sans" w:hAnsiTheme="majorHAnsi" w:cs="Open Sans"/>
          <w:sz w:val="17"/>
          <w:szCs w:val="17"/>
        </w:rPr>
        <w:t>internal associates</w:t>
      </w:r>
      <w:r w:rsidR="008463C3" w:rsidRPr="00C951EC">
        <w:rPr>
          <w:rFonts w:asciiTheme="majorHAnsi" w:eastAsia="Open Sans" w:hAnsiTheme="majorHAnsi" w:cs="Open Sans"/>
          <w:sz w:val="17"/>
          <w:szCs w:val="17"/>
        </w:rPr>
        <w:t xml:space="preserve"> such as team members </w:t>
      </w:r>
      <w:r w:rsidR="000F50F6" w:rsidRPr="00C951EC">
        <w:rPr>
          <w:rFonts w:asciiTheme="majorHAnsi" w:eastAsia="Open Sans" w:hAnsiTheme="majorHAnsi" w:cs="Open Sans"/>
          <w:sz w:val="17"/>
          <w:szCs w:val="17"/>
        </w:rPr>
        <w:t>and special projects teams</w:t>
      </w:r>
    </w:p>
    <w:p w14:paraId="5E5E7D57" w14:textId="474EC3A1" w:rsidR="000F50F6" w:rsidRPr="00C951EC" w:rsidRDefault="000F50F6" w:rsidP="003C2B63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 xml:space="preserve">Maintained projects team tracking for </w:t>
      </w:r>
      <w:r w:rsidR="006B048A" w:rsidRPr="00C951EC">
        <w:rPr>
          <w:rFonts w:asciiTheme="majorHAnsi" w:eastAsia="Open Sans" w:hAnsiTheme="majorHAnsi" w:cs="Open Sans"/>
          <w:sz w:val="17"/>
          <w:szCs w:val="17"/>
        </w:rPr>
        <w:t>Apex Logistics</w:t>
      </w:r>
    </w:p>
    <w:p w14:paraId="47DAE00E" w14:textId="77777777" w:rsidR="003C2B63" w:rsidRPr="00C951EC" w:rsidRDefault="003C2B63" w:rsidP="003C2B63">
      <w:pPr>
        <w:spacing w:after="359" w:line="173" w:lineRule="atLeast"/>
        <w:contextualSpacing/>
        <w:rPr>
          <w:rFonts w:asciiTheme="majorHAnsi" w:eastAsia="Open Sans" w:hAnsiTheme="majorHAnsi" w:cs="Open Sans"/>
          <w:sz w:val="17"/>
          <w:szCs w:val="17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46"/>
        <w:gridCol w:w="3578"/>
      </w:tblGrid>
      <w:tr w:rsidR="003C2B63" w:rsidRPr="00C951EC" w14:paraId="71CD976B" w14:textId="77777777" w:rsidTr="00D869D4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D2667B" w14:textId="77777777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sz w:val="17"/>
                <w:szCs w:val="17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B25E04" w14:textId="77777777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sz w:val="17"/>
                <w:szCs w:val="17"/>
              </w:rPr>
            </w:pPr>
          </w:p>
        </w:tc>
      </w:tr>
      <w:tr w:rsidR="003C2B63" w:rsidRPr="00C951EC" w14:paraId="3953DCF1" w14:textId="77777777" w:rsidTr="00D869D4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36C726" w14:textId="54351694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 xml:space="preserve">Walgreens, Fort Smith, AR 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82F093" w14:textId="37BEBD90" w:rsidR="003C2B63" w:rsidRPr="00C951EC" w:rsidRDefault="003C2B63" w:rsidP="00D869D4">
            <w:pPr>
              <w:spacing w:line="225" w:lineRule="atLeast"/>
              <w:contextualSpacing/>
              <w:jc w:val="righ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February 2015 – May 2017</w:t>
            </w:r>
          </w:p>
        </w:tc>
      </w:tr>
      <w:tr w:rsidR="003C2B63" w:rsidRPr="00C951EC" w14:paraId="50D624DF" w14:textId="77777777" w:rsidTr="00D869D4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4FE377" w14:textId="1FBD41B3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  <w:t>Beauty Advisor</w:t>
            </w:r>
          </w:p>
        </w:tc>
      </w:tr>
    </w:tbl>
    <w:p w14:paraId="42515448" w14:textId="2BAB7131" w:rsidR="003C2B63" w:rsidRPr="00C951EC" w:rsidRDefault="003C2B63" w:rsidP="003C2B63">
      <w:pPr>
        <w:numPr>
          <w:ilvl w:val="0"/>
          <w:numId w:val="27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 xml:space="preserve">Ordered products and kept </w:t>
      </w:r>
      <w:r w:rsidR="00DA6285" w:rsidRPr="00C951EC">
        <w:rPr>
          <w:rFonts w:asciiTheme="majorHAnsi" w:eastAsia="Open Sans" w:hAnsiTheme="majorHAnsi" w:cs="Open Sans"/>
          <w:sz w:val="17"/>
          <w:szCs w:val="17"/>
        </w:rPr>
        <w:t xml:space="preserve">inventory based </w:t>
      </w:r>
      <w:r w:rsidR="00245244" w:rsidRPr="00C951EC">
        <w:rPr>
          <w:rFonts w:asciiTheme="majorHAnsi" w:eastAsia="Open Sans" w:hAnsiTheme="majorHAnsi" w:cs="Open Sans"/>
          <w:sz w:val="17"/>
          <w:szCs w:val="17"/>
        </w:rPr>
        <w:t>on</w:t>
      </w:r>
      <w:r w:rsidR="00DA6285" w:rsidRPr="00C951EC">
        <w:rPr>
          <w:rFonts w:asciiTheme="majorHAnsi" w:eastAsia="Open Sans" w:hAnsiTheme="majorHAnsi" w:cs="Open Sans"/>
          <w:sz w:val="17"/>
          <w:szCs w:val="17"/>
        </w:rPr>
        <w:t xml:space="preserve"> store database</w:t>
      </w:r>
    </w:p>
    <w:p w14:paraId="5CF9E319" w14:textId="12786BF4" w:rsidR="003C2B63" w:rsidRPr="00C951EC" w:rsidRDefault="003C2B63" w:rsidP="003C2B63">
      <w:pPr>
        <w:numPr>
          <w:ilvl w:val="0"/>
          <w:numId w:val="27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Upsold to customers and maintained competitive sales environment</w:t>
      </w:r>
      <w:r w:rsidR="006B048A" w:rsidRPr="00C951EC">
        <w:rPr>
          <w:rFonts w:asciiTheme="majorHAnsi" w:eastAsia="Open Sans" w:hAnsiTheme="majorHAnsi" w:cs="Open Sans"/>
          <w:sz w:val="17"/>
          <w:szCs w:val="17"/>
        </w:rPr>
        <w:t>;</w:t>
      </w:r>
      <w:r w:rsidR="00245244" w:rsidRPr="00C951EC">
        <w:rPr>
          <w:rFonts w:asciiTheme="majorHAnsi" w:eastAsia="Open Sans" w:hAnsiTheme="majorHAnsi" w:cs="Open Sans"/>
          <w:sz w:val="17"/>
          <w:szCs w:val="17"/>
        </w:rPr>
        <w:t xml:space="preserve"> outsold coworkers in selling promotional products</w:t>
      </w:r>
    </w:p>
    <w:p w14:paraId="70BAB3A3" w14:textId="4BE07003" w:rsidR="00F53CDC" w:rsidRPr="00C951EC" w:rsidRDefault="00F53CDC" w:rsidP="003C2B63">
      <w:pPr>
        <w:numPr>
          <w:ilvl w:val="0"/>
          <w:numId w:val="27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Consistent on time attendance and supported team members with scheduling needs</w:t>
      </w:r>
    </w:p>
    <w:p w14:paraId="26A6F05E" w14:textId="77777777" w:rsidR="003C2B63" w:rsidRPr="00C951EC" w:rsidRDefault="003C2B63" w:rsidP="003C2B63">
      <w:pPr>
        <w:spacing w:after="359" w:line="173" w:lineRule="atLeast"/>
        <w:contextualSpacing/>
        <w:rPr>
          <w:rFonts w:asciiTheme="majorHAnsi" w:eastAsia="Open Sans" w:hAnsiTheme="majorHAnsi" w:cs="Open Sans"/>
          <w:sz w:val="17"/>
          <w:szCs w:val="17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46"/>
        <w:gridCol w:w="3578"/>
      </w:tblGrid>
      <w:tr w:rsidR="003C2B63" w:rsidRPr="00C951EC" w14:paraId="0CB343BB" w14:textId="77777777" w:rsidTr="00D869D4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CDD3FC" w14:textId="2D795CC5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University of Arkansas, Fort Smith, Department of Theatre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4A2D28" w14:textId="1E23976D" w:rsidR="003C2B63" w:rsidRPr="00C951EC" w:rsidRDefault="003C2B63" w:rsidP="00D869D4">
            <w:pPr>
              <w:spacing w:line="225" w:lineRule="atLeast"/>
              <w:contextualSpacing/>
              <w:jc w:val="right"/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b/>
                <w:bCs/>
                <w:sz w:val="17"/>
                <w:szCs w:val="17"/>
              </w:rPr>
              <w:t>August 2015 – May 2017</w:t>
            </w:r>
          </w:p>
        </w:tc>
      </w:tr>
      <w:tr w:rsidR="003C2B63" w:rsidRPr="00C951EC" w14:paraId="543DCAAD" w14:textId="77777777" w:rsidTr="00D869D4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3A1B7F" w14:textId="33CE5B16" w:rsidR="003C2B63" w:rsidRPr="00C951EC" w:rsidRDefault="003C2B6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i/>
                <w:iCs/>
                <w:sz w:val="17"/>
                <w:szCs w:val="17"/>
              </w:rPr>
              <w:t>Student Worker</w:t>
            </w:r>
          </w:p>
        </w:tc>
      </w:tr>
    </w:tbl>
    <w:p w14:paraId="61952C22" w14:textId="07E084ED" w:rsidR="003C2B63" w:rsidRPr="00C951EC" w:rsidRDefault="003C2B63" w:rsidP="003C2B63">
      <w:pPr>
        <w:numPr>
          <w:ilvl w:val="0"/>
          <w:numId w:val="26"/>
        </w:numPr>
        <w:spacing w:after="0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Supervised volunteer workers and coordinated time sensitive projects</w:t>
      </w:r>
      <w:r w:rsidR="00F53CDC" w:rsidRPr="00C951EC">
        <w:rPr>
          <w:rFonts w:asciiTheme="majorHAnsi" w:eastAsia="Open Sans" w:hAnsiTheme="majorHAnsi" w:cs="Open Sans"/>
          <w:sz w:val="17"/>
          <w:szCs w:val="17"/>
        </w:rPr>
        <w:t xml:space="preserve"> for theatre productions</w:t>
      </w:r>
      <w:r w:rsidR="005D51E1">
        <w:rPr>
          <w:rFonts w:asciiTheme="majorHAnsi" w:eastAsia="Open Sans" w:hAnsiTheme="majorHAnsi" w:cs="Open Sans"/>
          <w:sz w:val="17"/>
          <w:szCs w:val="17"/>
        </w:rPr>
        <w:t xml:space="preserve"> (average of two shows per semester)</w:t>
      </w:r>
    </w:p>
    <w:p w14:paraId="1C5CEB25" w14:textId="54BEB75B" w:rsidR="005C4AF9" w:rsidRPr="00C951EC" w:rsidRDefault="003C2B63" w:rsidP="008326CA">
      <w:pPr>
        <w:numPr>
          <w:ilvl w:val="0"/>
          <w:numId w:val="26"/>
        </w:numPr>
        <w:spacing w:after="359" w:line="173" w:lineRule="atLeast"/>
        <w:ind w:left="780" w:hanging="268"/>
        <w:contextualSpacing/>
        <w:rPr>
          <w:rFonts w:asciiTheme="majorHAnsi" w:eastAsia="Open Sans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Taught theatre skills and creative design process</w:t>
      </w:r>
      <w:r w:rsidR="00F53CDC" w:rsidRPr="00C951EC">
        <w:rPr>
          <w:rFonts w:asciiTheme="majorHAnsi" w:eastAsia="Open Sans" w:hAnsiTheme="majorHAnsi" w:cs="Open Sans"/>
          <w:sz w:val="17"/>
          <w:szCs w:val="17"/>
        </w:rPr>
        <w:t>, such as carpentry and electrician work as well as documentation for design</w:t>
      </w:r>
    </w:p>
    <w:p w14:paraId="5233E7DE" w14:textId="77777777" w:rsidR="00462B46" w:rsidRPr="00F9761E" w:rsidRDefault="00462B46" w:rsidP="00462B46">
      <w:pPr>
        <w:spacing w:after="359" w:line="173" w:lineRule="atLeast"/>
        <w:contextualSpacing/>
        <w:rPr>
          <w:rFonts w:asciiTheme="majorHAnsi" w:eastAsia="Open Sans" w:hAnsiTheme="majorHAnsi" w:cs="Open Sans"/>
        </w:rPr>
      </w:pPr>
    </w:p>
    <w:p w14:paraId="1ACC468A" w14:textId="2495E8C4" w:rsidR="003C2B63" w:rsidRPr="003007F0" w:rsidRDefault="00BB6483" w:rsidP="003C2B63">
      <w:pPr>
        <w:pStyle w:val="Heading1"/>
        <w:rPr>
          <w:rFonts w:cs="Open Sans"/>
        </w:rPr>
      </w:pPr>
      <w:r>
        <w:rPr>
          <w:rFonts w:cs="Open Sans"/>
        </w:rPr>
        <w:t>Skills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224"/>
      </w:tblGrid>
      <w:tr w:rsidR="003007F0" w:rsidRPr="00F9761E" w14:paraId="0CC86C2E" w14:textId="77777777" w:rsidTr="00BB6483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4AF5BB" w14:textId="213FE07A" w:rsidR="003007F0" w:rsidRDefault="003007F0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sz w:val="17"/>
                <w:szCs w:val="17"/>
              </w:rPr>
            </w:pPr>
            <w:r w:rsidRPr="00C951EC">
              <w:rPr>
                <w:rFonts w:asciiTheme="majorHAnsi" w:eastAsia="Open Sans" w:hAnsiTheme="majorHAnsi" w:cs="Open Sans"/>
                <w:sz w:val="17"/>
                <w:szCs w:val="17"/>
              </w:rPr>
              <w:t>Sales, Communication, Leadership, Microsoft Office Suite</w:t>
            </w:r>
            <w:r w:rsidR="00F53CDC" w:rsidRPr="00C951EC">
              <w:rPr>
                <w:rFonts w:asciiTheme="majorHAnsi" w:eastAsia="Open Sans" w:hAnsiTheme="majorHAnsi" w:cs="Open Sans"/>
                <w:sz w:val="17"/>
                <w:szCs w:val="17"/>
              </w:rPr>
              <w:t>, Computer Literacy</w:t>
            </w:r>
          </w:p>
          <w:p w14:paraId="0F8CA396" w14:textId="77777777" w:rsidR="005D51E1" w:rsidRPr="00C951EC" w:rsidRDefault="005D51E1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sz w:val="17"/>
                <w:szCs w:val="17"/>
              </w:rPr>
            </w:pPr>
          </w:p>
          <w:p w14:paraId="3E48E00F" w14:textId="3C826434" w:rsidR="00BB6483" w:rsidRPr="00F9761E" w:rsidRDefault="00BB6483" w:rsidP="00D869D4">
            <w:pPr>
              <w:spacing w:line="225" w:lineRule="atLeast"/>
              <w:contextualSpacing/>
              <w:rPr>
                <w:rFonts w:asciiTheme="majorHAnsi" w:eastAsia="Open Sans" w:hAnsiTheme="majorHAnsi" w:cs="Open Sans"/>
                <w:sz w:val="22"/>
                <w:szCs w:val="22"/>
              </w:rPr>
            </w:pPr>
          </w:p>
        </w:tc>
      </w:tr>
    </w:tbl>
    <w:p w14:paraId="151A4CBA" w14:textId="61039EB0" w:rsidR="00BB6483" w:rsidRDefault="00BB6483" w:rsidP="00BB6483">
      <w:pPr>
        <w:pStyle w:val="Heading1"/>
        <w:rPr>
          <w:rFonts w:asciiTheme="minorHAnsi" w:eastAsiaTheme="minorEastAsia" w:hAnsiTheme="minorHAnsi" w:cs="Open Sans"/>
          <w:color w:val="auto"/>
          <w:sz w:val="22"/>
          <w:szCs w:val="22"/>
        </w:rPr>
      </w:pPr>
      <w:r>
        <w:rPr>
          <w:rFonts w:cs="Open Sans"/>
        </w:rPr>
        <w:t>Abilities</w:t>
      </w:r>
    </w:p>
    <w:p w14:paraId="470381FC" w14:textId="348B4BE1" w:rsidR="005C4AF9" w:rsidRPr="00C951EC" w:rsidRDefault="00BB6483" w:rsidP="003007F0">
      <w:pPr>
        <w:pStyle w:val="ListBullet"/>
        <w:numPr>
          <w:ilvl w:val="0"/>
          <w:numId w:val="0"/>
        </w:numPr>
        <w:rPr>
          <w:rFonts w:asciiTheme="majorHAnsi" w:hAnsiTheme="majorHAnsi" w:cs="Open Sans"/>
          <w:sz w:val="17"/>
          <w:szCs w:val="17"/>
        </w:rPr>
      </w:pPr>
      <w:r w:rsidRPr="00C951EC">
        <w:rPr>
          <w:rFonts w:asciiTheme="majorHAnsi" w:eastAsia="Open Sans" w:hAnsiTheme="majorHAnsi" w:cs="Open Sans"/>
          <w:sz w:val="17"/>
          <w:szCs w:val="17"/>
        </w:rPr>
        <w:t>Conflict Resolution, Collaboration, Multitasking, Adaptability, Speed and Efficiency, Positive Attitude, Verbal and Presentation Skills, Accuracy and Attention to Detail</w:t>
      </w:r>
    </w:p>
    <w:sectPr w:rsidR="005C4AF9" w:rsidRPr="00C951EC" w:rsidSect="00374627">
      <w:footerReference w:type="default" r:id="rId10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A7F05" w14:textId="77777777" w:rsidR="006F31E4" w:rsidRDefault="006F31E4">
      <w:pPr>
        <w:spacing w:after="0"/>
      </w:pPr>
      <w:r>
        <w:separator/>
      </w:r>
    </w:p>
  </w:endnote>
  <w:endnote w:type="continuationSeparator" w:id="0">
    <w:p w14:paraId="33E2D488" w14:textId="77777777" w:rsidR="006F31E4" w:rsidRDefault="006F31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553DF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49A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667B" w14:textId="77777777" w:rsidR="006F31E4" w:rsidRDefault="006F31E4">
      <w:pPr>
        <w:spacing w:after="0"/>
      </w:pPr>
      <w:r>
        <w:separator/>
      </w:r>
    </w:p>
  </w:footnote>
  <w:footnote w:type="continuationSeparator" w:id="0">
    <w:p w14:paraId="352436FA" w14:textId="77777777" w:rsidR="006F31E4" w:rsidRDefault="006F31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4ACE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000002"/>
    <w:multiLevelType w:val="hybridMultilevel"/>
    <w:tmpl w:val="00000002"/>
    <w:lvl w:ilvl="0" w:tplc="797888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D2D8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58B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5E11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88B6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22B1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D81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0A4A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2A38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3"/>
    <w:multiLevelType w:val="hybridMultilevel"/>
    <w:tmpl w:val="00000003"/>
    <w:lvl w:ilvl="0" w:tplc="983486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D886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FE68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EE0A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A4EF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8605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1838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8C9D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7897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327C0DAC"/>
    <w:multiLevelType w:val="hybridMultilevel"/>
    <w:tmpl w:val="F3E07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4FAD7384"/>
    <w:multiLevelType w:val="hybridMultilevel"/>
    <w:tmpl w:val="A0624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6290495">
    <w:abstractNumId w:val="9"/>
  </w:num>
  <w:num w:numId="2" w16cid:durableId="806430349">
    <w:abstractNumId w:val="9"/>
    <w:lvlOverride w:ilvl="0">
      <w:startOverride w:val="1"/>
    </w:lvlOverride>
  </w:num>
  <w:num w:numId="3" w16cid:durableId="939994303">
    <w:abstractNumId w:val="9"/>
    <w:lvlOverride w:ilvl="0">
      <w:startOverride w:val="1"/>
    </w:lvlOverride>
  </w:num>
  <w:num w:numId="4" w16cid:durableId="1947812175">
    <w:abstractNumId w:val="9"/>
    <w:lvlOverride w:ilvl="0">
      <w:startOverride w:val="1"/>
    </w:lvlOverride>
  </w:num>
  <w:num w:numId="5" w16cid:durableId="2098014321">
    <w:abstractNumId w:val="7"/>
  </w:num>
  <w:num w:numId="6" w16cid:durableId="1094672741">
    <w:abstractNumId w:val="6"/>
  </w:num>
  <w:num w:numId="7" w16cid:durableId="450131042">
    <w:abstractNumId w:val="5"/>
  </w:num>
  <w:num w:numId="8" w16cid:durableId="619609769">
    <w:abstractNumId w:val="4"/>
  </w:num>
  <w:num w:numId="9" w16cid:durableId="1739087669">
    <w:abstractNumId w:val="8"/>
  </w:num>
  <w:num w:numId="10" w16cid:durableId="702480613">
    <w:abstractNumId w:val="3"/>
  </w:num>
  <w:num w:numId="11" w16cid:durableId="667949270">
    <w:abstractNumId w:val="2"/>
  </w:num>
  <w:num w:numId="12" w16cid:durableId="491025293">
    <w:abstractNumId w:val="1"/>
  </w:num>
  <w:num w:numId="13" w16cid:durableId="312219342">
    <w:abstractNumId w:val="0"/>
  </w:num>
  <w:num w:numId="14" w16cid:durableId="1647667002">
    <w:abstractNumId w:val="13"/>
  </w:num>
  <w:num w:numId="15" w16cid:durableId="141636503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205025559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38088708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478452842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812675358">
    <w:abstractNumId w:val="15"/>
  </w:num>
  <w:num w:numId="20" w16cid:durableId="476454010">
    <w:abstractNumId w:val="14"/>
  </w:num>
  <w:num w:numId="21" w16cid:durableId="390420646">
    <w:abstractNumId w:val="12"/>
  </w:num>
  <w:num w:numId="22" w16cid:durableId="1212306314">
    <w:abstractNumId w:val="13"/>
  </w:num>
  <w:num w:numId="23" w16cid:durableId="2107992057">
    <w:abstractNumId w:val="13"/>
  </w:num>
  <w:num w:numId="24" w16cid:durableId="1478496028">
    <w:abstractNumId w:val="13"/>
  </w:num>
  <w:num w:numId="25" w16cid:durableId="2104647819">
    <w:abstractNumId w:val="13"/>
  </w:num>
  <w:num w:numId="26" w16cid:durableId="1819683684">
    <w:abstractNumId w:val="10"/>
  </w:num>
  <w:num w:numId="27" w16cid:durableId="1204054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626"/>
    <w:rsid w:val="0001249B"/>
    <w:rsid w:val="00041E7B"/>
    <w:rsid w:val="000B3C6B"/>
    <w:rsid w:val="000F50F6"/>
    <w:rsid w:val="00182949"/>
    <w:rsid w:val="001D66E5"/>
    <w:rsid w:val="00245244"/>
    <w:rsid w:val="002D7663"/>
    <w:rsid w:val="002E1544"/>
    <w:rsid w:val="003007F0"/>
    <w:rsid w:val="003026AF"/>
    <w:rsid w:val="00374627"/>
    <w:rsid w:val="00380402"/>
    <w:rsid w:val="00385794"/>
    <w:rsid w:val="00394A6D"/>
    <w:rsid w:val="003B775F"/>
    <w:rsid w:val="003C2B63"/>
    <w:rsid w:val="003E5F34"/>
    <w:rsid w:val="003F19B9"/>
    <w:rsid w:val="0040219F"/>
    <w:rsid w:val="004305B0"/>
    <w:rsid w:val="004476A1"/>
    <w:rsid w:val="00462B46"/>
    <w:rsid w:val="004864C6"/>
    <w:rsid w:val="005079D9"/>
    <w:rsid w:val="005114E7"/>
    <w:rsid w:val="00550211"/>
    <w:rsid w:val="00552779"/>
    <w:rsid w:val="005C4AF9"/>
    <w:rsid w:val="005D51E1"/>
    <w:rsid w:val="005E5E55"/>
    <w:rsid w:val="00616068"/>
    <w:rsid w:val="00623EB5"/>
    <w:rsid w:val="006B048A"/>
    <w:rsid w:val="006E0B97"/>
    <w:rsid w:val="006E401C"/>
    <w:rsid w:val="006F200E"/>
    <w:rsid w:val="006F31E4"/>
    <w:rsid w:val="00763F24"/>
    <w:rsid w:val="0077621B"/>
    <w:rsid w:val="007963CE"/>
    <w:rsid w:val="007D00B3"/>
    <w:rsid w:val="007F4B6D"/>
    <w:rsid w:val="008049A3"/>
    <w:rsid w:val="008326CA"/>
    <w:rsid w:val="008463C3"/>
    <w:rsid w:val="008916B6"/>
    <w:rsid w:val="008A3DF6"/>
    <w:rsid w:val="008B2D2B"/>
    <w:rsid w:val="008C2204"/>
    <w:rsid w:val="008E10EB"/>
    <w:rsid w:val="009763C8"/>
    <w:rsid w:val="009A3BDC"/>
    <w:rsid w:val="00A8131A"/>
    <w:rsid w:val="00B54449"/>
    <w:rsid w:val="00B7139A"/>
    <w:rsid w:val="00B769EE"/>
    <w:rsid w:val="00B93C81"/>
    <w:rsid w:val="00BA6D58"/>
    <w:rsid w:val="00BB6483"/>
    <w:rsid w:val="00C02626"/>
    <w:rsid w:val="00C33D44"/>
    <w:rsid w:val="00C57E43"/>
    <w:rsid w:val="00C72B59"/>
    <w:rsid w:val="00C951EC"/>
    <w:rsid w:val="00CC75DB"/>
    <w:rsid w:val="00D33143"/>
    <w:rsid w:val="00D56207"/>
    <w:rsid w:val="00D66218"/>
    <w:rsid w:val="00D765AF"/>
    <w:rsid w:val="00DA6285"/>
    <w:rsid w:val="00DD4208"/>
    <w:rsid w:val="00E265F7"/>
    <w:rsid w:val="00E3293A"/>
    <w:rsid w:val="00E45572"/>
    <w:rsid w:val="00EA2B92"/>
    <w:rsid w:val="00F5360B"/>
    <w:rsid w:val="00F53CDC"/>
    <w:rsid w:val="00F9761E"/>
    <w:rsid w:val="00FC0EC8"/>
    <w:rsid w:val="00FE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40D63"/>
  <w15:chartTrackingRefBased/>
  <w15:docId w15:val="{A0121C33-079D-4F46-840B-71B70578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table" w:customStyle="1" w:styleId="tableMsoNormalTable">
    <w:name w:val="table_MsoNormalTable"/>
    <w:basedOn w:val="TableNormal"/>
    <w:rsid w:val="003C2B63"/>
    <w:pPr>
      <w:spacing w:after="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corbe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90B90B37534840B72E04B1CAC93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544A0-5893-4E6C-B91E-0F6031750C82}"/>
      </w:docPartPr>
      <w:docPartBody>
        <w:p w:rsidR="005638C6" w:rsidRDefault="00AD118D">
          <w:pPr>
            <w:pStyle w:val="BC90B90B37534840B72E04B1CAC93CCA"/>
          </w:pPr>
          <w:r>
            <w:t>Your Name</w:t>
          </w:r>
        </w:p>
      </w:docPartBody>
    </w:docPart>
    <w:docPart>
      <w:docPartPr>
        <w:name w:val="3C278CE596B1456F980FC7DC777E8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60CB8-C3EE-4574-867A-6785D69E4A58}"/>
      </w:docPartPr>
      <w:docPartBody>
        <w:p w:rsidR="005638C6" w:rsidRDefault="00AD118D">
          <w:pPr>
            <w:pStyle w:val="3C278CE596B1456F980FC7DC777E8A85"/>
          </w:pPr>
          <w:r>
            <w:t>Education</w:t>
          </w:r>
        </w:p>
      </w:docPartBody>
    </w:docPart>
    <w:docPart>
      <w:docPartPr>
        <w:name w:val="6802D31E626446B48D216B94E14DB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0FEBA-9346-4A0E-A307-00D99CE8F0CC}"/>
      </w:docPartPr>
      <w:docPartBody>
        <w:p w:rsidR="005638C6" w:rsidRDefault="00AD118D">
          <w:pPr>
            <w:pStyle w:val="6802D31E626446B48D216B94E14DBB23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18D"/>
    <w:rsid w:val="001F0142"/>
    <w:rsid w:val="002D7663"/>
    <w:rsid w:val="00305AA3"/>
    <w:rsid w:val="003C4EA5"/>
    <w:rsid w:val="004B7BCE"/>
    <w:rsid w:val="005600F0"/>
    <w:rsid w:val="005638C6"/>
    <w:rsid w:val="00586FBE"/>
    <w:rsid w:val="00861F6B"/>
    <w:rsid w:val="00AD118D"/>
    <w:rsid w:val="00AF48B9"/>
    <w:rsid w:val="00AF68B7"/>
    <w:rsid w:val="00B140D4"/>
    <w:rsid w:val="00BD3C48"/>
    <w:rsid w:val="00C04DC4"/>
    <w:rsid w:val="00DA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90B90B37534840B72E04B1CAC93CCA">
    <w:name w:val="BC90B90B37534840B72E04B1CAC93CCA"/>
  </w:style>
  <w:style w:type="paragraph" w:customStyle="1" w:styleId="3C278CE596B1456F980FC7DC777E8A85">
    <w:name w:val="3C278CE596B1456F980FC7DC777E8A85"/>
  </w:style>
  <w:style w:type="paragraph" w:customStyle="1" w:styleId="6802D31E626446B48D216B94E14DBB23">
    <w:name w:val="6802D31E626446B48D216B94E14DBB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1534FC896D2D4BADCC018FC8998D99" ma:contentTypeVersion="0" ma:contentTypeDescription="Create a new document." ma:contentTypeScope="" ma:versionID="757b8337a9ba6f3b1fadc96e458cd48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db57a5fd12ed40e2302cac27fd508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456AEE-F745-466B-869F-05C4695DCF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F1FA6A-339A-47DF-967A-986D914EBB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11C921-32B4-4549-AB49-72D62ECC36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Anthony Corbell</dc:creator>
  <cp:keywords/>
  <dc:description>Anthony Corbell</dc:description>
  <cp:lastModifiedBy>Tony Corbell</cp:lastModifiedBy>
  <cp:revision>2</cp:revision>
  <cp:lastPrinted>2022-09-11T18:39:00Z</cp:lastPrinted>
  <dcterms:created xsi:type="dcterms:W3CDTF">2026-09-10T20:04:00Z</dcterms:created>
  <dcterms:modified xsi:type="dcterms:W3CDTF">2026-09-10T20:04:00Z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0x010100AF1534FC896D2D4BADCC018FC8998D99</vt:lpwstr>
  </property>
</Properties>
</file>